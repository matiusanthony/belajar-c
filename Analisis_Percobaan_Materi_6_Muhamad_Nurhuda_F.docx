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Cutive Mono" w:cs="Cutive Mono" w:eastAsia="Cutive Mono" w:hAnsi="Cutive Mono"/>
          <w:sz w:val="28"/>
          <w:szCs w:val="28"/>
          <w:lang w:val="en-US"/>
        </w:rPr>
      </w:pPr>
      <w:bookmarkStart w:id="0" w:name="_GoBack"/>
      <w:bookmarkEnd w:id="0"/>
      <w:r>
        <w:rPr>
          <w:rFonts w:ascii="Cutive Mono" w:cs="Cutive Mono" w:eastAsia="Cutive Mono" w:hAnsi="Cutive Mono"/>
          <w:sz w:val="28"/>
          <w:szCs w:val="28"/>
          <w:lang w:val="en-US"/>
        </w:rPr>
        <w:t>ANALISIS PERCOBAAN</w:t>
      </w:r>
    </w:p>
    <w:p>
      <w:pPr>
        <w:pStyle w:val="style0"/>
        <w:jc w:val="both"/>
        <w:rPr>
          <w:rFonts w:ascii="Cutive Mono" w:cs="Cutive Mono" w:eastAsia="Cutive Mono" w:hAnsi="Cutive Mono"/>
          <w:sz w:val="28"/>
          <w:szCs w:val="28"/>
        </w:rPr>
      </w:pPr>
    </w:p>
    <w:p>
      <w:pPr>
        <w:pStyle w:val="style0"/>
        <w:jc w:val="both"/>
        <w:rPr>
          <w:rFonts w:ascii="Cutive Mono" w:cs="Cutive Mono" w:eastAsia="Cutive Mono" w:hAnsi="Cutive Mono"/>
          <w:sz w:val="28"/>
          <w:szCs w:val="28"/>
        </w:rPr>
      </w:pPr>
    </w:p>
    <w:p>
      <w:pPr>
        <w:pStyle w:val="style0"/>
        <w:jc w:val="both"/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</w:pPr>
      <w:r>
        <w:rPr>
          <w:rFonts w:ascii="Cutive Mono" w:cs="Cutive Mono" w:eastAsia="Cutive Mono" w:hAnsi="Cutive Mono"/>
          <w:sz w:val="24"/>
          <w:szCs w:val="24"/>
          <w:lang w:val="en-US"/>
        </w:rPr>
        <w:t xml:space="preserve">Percobaan 1 digunakan tipe data </w:t>
      </w:r>
      <w:r>
        <w:rPr>
          <w:rFonts w:ascii="Cutive Mono" w:cs="Cutive Mono" w:eastAsia="Cutive Mono" w:hAnsi="Cutive Mono"/>
          <w:i/>
          <w:iCs/>
          <w:sz w:val="24"/>
          <w:szCs w:val="24"/>
          <w:lang w:val="en-US"/>
        </w:rPr>
        <w:t xml:space="preserve">Struct </w:t>
      </w:r>
      <w:r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  <w:t xml:space="preserve">untuk menyimpan data gabungan (float, char, int, dll) lalu untuk menyimpan data mahasiswa. Lalu digunakan tipe data </w:t>
      </w:r>
      <w:r>
        <w:rPr>
          <w:rFonts w:ascii="Cutive Mono" w:cs="Cutive Mono" w:eastAsia="Cutive Mono" w:hAnsi="Cutive Mono"/>
          <w:i/>
          <w:iCs/>
          <w:sz w:val="24"/>
          <w:szCs w:val="24"/>
          <w:lang w:val="en-US"/>
        </w:rPr>
        <w:t xml:space="preserve">string </w:t>
      </w:r>
      <w:r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  <w:t xml:space="preserve">untuk menyimpan data nama, lalu </w:t>
      </w:r>
      <w:r>
        <w:rPr>
          <w:rFonts w:ascii="Cutive Mono" w:cs="Cutive Mono" w:eastAsia="Cutive Mono" w:hAnsi="Cutive Mono"/>
          <w:i/>
          <w:iCs/>
          <w:sz w:val="24"/>
          <w:szCs w:val="24"/>
          <w:lang w:val="en-US"/>
        </w:rPr>
        <w:t xml:space="preserve">float </w:t>
      </w:r>
      <w:r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  <w:t xml:space="preserve">untuk data berupa angka pecahan seperti ipk, lalu </w:t>
      </w:r>
      <w:r>
        <w:rPr>
          <w:rFonts w:ascii="Cutive Mono" w:cs="Cutive Mono" w:eastAsia="Cutive Mono" w:hAnsi="Cutive Mono"/>
          <w:i/>
          <w:iCs/>
          <w:sz w:val="24"/>
          <w:szCs w:val="24"/>
          <w:lang w:val="en-US"/>
        </w:rPr>
        <w:t>int</w:t>
      </w:r>
      <w:r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  <w:t xml:space="preserve"> untuk menyimpan data berupa angka bulat atau tidak pecahan. Kemudian dideklarasikan variabel mhs umtuk mahasiswa. Lalu disebutkan atau diisi data berupa nama, umur, dan ipk mahasiswa untuk ditampilkan dalam </w:t>
      </w:r>
      <w:r>
        <w:rPr>
          <w:rFonts w:ascii="Cutive Mono" w:cs="Cutive Mono" w:eastAsia="Cutive Mono" w:hAnsi="Cutive Mono"/>
          <w:i/>
          <w:iCs/>
          <w:sz w:val="24"/>
          <w:szCs w:val="24"/>
          <w:lang w:val="en-US"/>
        </w:rPr>
        <w:t>struck</w:t>
      </w:r>
      <w:r>
        <w:rPr>
          <w:rFonts w:ascii="Cutive Mono" w:cs="Cutive Mono" w:eastAsia="Cutive Mono" w:hAnsi="Cutive Mono"/>
          <w:i w:val="false"/>
          <w:iCs w:val="false"/>
          <w:sz w:val="24"/>
          <w:szCs w:val="24"/>
          <w:lang w:val="en-US"/>
        </w:rPr>
        <w:t>.</w:t>
      </w:r>
    </w:p>
    <w:p>
      <w:pPr>
        <w:pStyle w:val="style0"/>
        <w:jc w:val="both"/>
        <w:rPr>
          <w:rFonts w:ascii="Cutive Mono" w:cs="Cutive Mono" w:eastAsia="Cutive Mono" w:hAnsi="Cutive Mono"/>
          <w:i w:val="false"/>
          <w:iCs w:val="false"/>
          <w:sz w:val="24"/>
          <w:szCs w:val="24"/>
        </w:rPr>
      </w:pPr>
    </w:p>
    <w:p>
      <w:pPr>
        <w:pStyle w:val="style0"/>
        <w:jc w:val="both"/>
        <w:rPr>
          <w:rFonts w:ascii="Cutive Mono" w:cs="Cutive Mono" w:eastAsia="Cutive Mono" w:hAnsi="Cutive Mono"/>
          <w:i w:val="false"/>
          <w:iCs w:val="false"/>
          <w:sz w:val="24"/>
          <w:szCs w:val="24"/>
        </w:rPr>
      </w:pP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>Percobaan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 xml:space="preserve"> 2 digunakan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>tipe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Struct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menyimpan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gabungan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(float,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char,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int,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dll)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lalu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menyimpan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mahasiswa.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Lalu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digunakan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tipe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string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menyimpan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nama,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lalu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float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berupa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angka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pecahan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seperti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ipk,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lalu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int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menyimpan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berupa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angka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bulat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atau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tidak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pecahan. Ditambahkan tipe data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String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untuk deklarasi hobi yang terdapat indeks 1 dan 2. Kemudian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dideklarasikan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variabel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mhs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umtuk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mahasiswa.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Lalu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disebutkan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atau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diisi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data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berupa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nama,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umur,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ipk dan hobi 1&amp;2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mahasiswa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untuk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ditampilkan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dalam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 xml:space="preserve"> </w:t>
      </w:r>
      <w:r>
        <w:rPr>
          <w:rFonts w:ascii="Cutive Mono" w:cs="Cutive Mono" w:eastAsia="Cutive Mono" w:hAnsi="Cutive Mono" w:hint="default"/>
          <w:i/>
          <w:iCs/>
          <w:sz w:val="24"/>
          <w:szCs w:val="24"/>
          <w:lang w:val="en-US"/>
        </w:rPr>
        <w:t>struck</w:t>
      </w:r>
      <w:r>
        <w:rPr>
          <w:rFonts w:ascii="Cutive Mono" w:cs="Cutive Mono" w:eastAsia="Cutive Mono" w:hAnsi="Cutive Mono" w:hint="default"/>
          <w:i w:val="false"/>
          <w:iCs w:val="false"/>
          <w:sz w:val="24"/>
          <w:szCs w:val="24"/>
          <w:lang w:val="en-US"/>
        </w:rPr>
        <w:t>.</w:t>
      </w:r>
    </w:p>
    <w:sectPr>
      <w:headerReference w:type="default" r:id="rId2"/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0002EFF" w:usb1="C000247B" w:usb2="00000009" w:usb3="00000000" w:csb0="200001FF" w:csb1="00000000"/>
  </w:font>
  <w:font w:name="Cutive Mono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>
        <w:rFonts w:eastAsia="宋体" w:hint="eastAsia"/>
        <w:lang w:eastAsia="zh-CN"/>
      </w:rPr>
    </w:pPr>
    <w:r>
      <w:rPr>
        <w:rFonts w:eastAsia="宋体" w:hint="eastAsia"/>
        <w:lang w:eastAsia="zh-CN"/>
      </w:rPr>
      <w:drawing>
        <wp:anchor distT="0" distB="0" distL="0" distR="0" simplePos="false" relativeHeight="2" behindDoc="true" locked="false" layoutInCell="true" allowOverlap="true">
          <wp:simplePos x="0" y="0"/>
          <wp:positionH relativeFrom="column">
            <wp:posOffset>-1127125</wp:posOffset>
          </wp:positionH>
          <wp:positionV relativeFrom="paragraph">
            <wp:posOffset>-539750</wp:posOffset>
          </wp:positionV>
          <wp:extent cx="7568565" cy="10706735"/>
          <wp:effectExtent l="0" t="0" r="13334" b="18415"/>
          <wp:wrapNone/>
          <wp:docPr id="4097" name="图片 1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7568565" cy="10706735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5"/>
  <w:embedSystemFonts/>
  <w:bordersDoNotSurroundHeader/>
  <w:bordersDoNotSurroundFooter/>
  <w:attachedTemplate r:id="rId1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qFormat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sz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?>
<Relationships xmlns="http://schemas.openxmlformats.org/package/2006/relationships"><Relationship Id="rId1" Type="http://schemas.openxmlformats.org/officeDocument/2006/relationships/attachedTemplate" TargetMode="External" Target="file:/C:/Users/Administrator/AppData/Roaming/Kingsoft/wps/addons/pool/win-i386/knewfileruby_1.0.0.12/template/wps/0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0</TotalTime>
  <Words>156</Words>
  <Pages>1</Pages>
  <Characters>894</Characters>
  <Application>WPS Office</Application>
  <DocSecurity>0</DocSecurity>
  <Paragraphs>8</Paragraphs>
  <ScaleCrop>false</ScaleCrop>
  <LinksUpToDate>false</LinksUpToDate>
  <CharactersWithSpaces>1047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2018-10-11T17:39:00Z</dcterms:created>
  <dc:creator>Administrator</dc:creator>
  <lastModifiedBy>vivo 1802</lastModifiedBy>
  <dcterms:modified xsi:type="dcterms:W3CDTF">2020-05-21T01:50:22Z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